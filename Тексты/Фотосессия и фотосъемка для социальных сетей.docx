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12E" w:rsidRDefault="0054112E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54112E" w:rsidRDefault="0054112E">
      <w:pPr>
        <w:spacing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Фотосессия и фотосъемка для социальных сетей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мастер своего дела - оказываете услуги или продаете товар! Но Вам надо привлечь новых клиентов в условиях большой конкуренции. Cамый эффективный способ продвижения на текущий момент - это реклама в интернете и соцсетях, ведь мы живем в век высоких технологий и информации. Визуальные коммуникации очень важны для пользователей, поскольку мы больше воспринимаем зрением и только потом обращаем внимание на текст. Поэтому фотосъемка для социальных сетей в последнее время становится все более и более востребованной.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Качественный и разнообразный фотоконтент от профессионального фотографа поможет Вам: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вывести ваш бизнес на принципиально новый качественный уровень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найти вашу целевую аудиторию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получить новых подписчиков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выделить Вас среди остальных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развивать бизнес в интернете и  социальных сетях таких как Facebook, ВКонтакте, Одноклассники, Instagram. 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чем будет состоять Ваше продвижение: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Экономия вашего драгоценного времени. За 1 фотосессию я могу сделать Вам красивый продающий аккаунт, который будет привлекать внимание  подписчиков в течение 1-2 месяцев.  Вы не думаете о том, как Вам нужно  организовать съемку и что сделать, потому что за вас это  сделает опытный фотограф. А у Вас будет больше времени на свою работу.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Фотосессия для соцсетей - это создание интересной и живой рекламы вашего офиса, рабочего места, рабочего процесса. Новые идеи, свежий профессиональный взгляд - то, что вы никогда не добьетесь с помощью селфи.  Все фото выдержаны в едином стиле и поэтому будут гармонично смотреться в вашем профиле и соответствовать  аудитории.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Разнообразие вашей ленты в социальной сети фотографиями, сделанными в студии или в городской среде. Идеи фотосъемки для личных постов и соответствующих фото могут быть самыми разнообразными: начиная от принципов жизни и заканчивая отношением к моде, кулинарии и так далее. Фотосъемка может быть организована практически в любом месте и любое время.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Создание стильных раскладок Flat Lay для разнообразия контента в социальных сетях и инстаграма. Добавьте модную изюминку своему аккаунту, покажите, что у вас есть вкус.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Залог успешного продвижения -  это постоянность и уникальность. Каждый день Вы должны пополнять свою фотоленту новым интересным материалом и результат не заставит себя долго ждать!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огромное множество идей, которые возможно реализовать в рамках вашего сайта или страницы в соцсети.  Так же хочу обратить Ваше внимание на то, что качественный фотоконтект должен сопровождать качественным текстом. В противном случае фотопродвижение теряет свой смысл. Поэтому перед тем, как начать работу в этом направлении, тщательно изучите все аспекты. Вместе мы проработаем все возможные варианты, найдем для Вас самый удачный и непременно его реализуем!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услуги "Фотосессия и фотосъемка для социальных сетей" Вы можете найти в прайс-листе в разделе "Индивидуальная съемка".</w:t>
      </w:r>
    </w:p>
    <w:p w:rsidR="0054112E" w:rsidRDefault="005411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заказать  фотографа для Вашего продвижения  в Севастополе:</w:t>
      </w:r>
    </w:p>
    <w:p w:rsidR="0054112E" w:rsidRDefault="0054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Позвоните мне по телефону +7-978-115-45-56, напишите в социальных сетях или оставьте свою заявку на сайте через кнопку "Обратная связь" и я сама свяжусь с Вами!</w:t>
      </w:r>
    </w:p>
    <w:p w:rsidR="0054112E" w:rsidRDefault="0054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4112E" w:rsidSect="005411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112E" w:rsidRDefault="0054112E" w:rsidP="0054112E">
      <w:r>
        <w:separator/>
      </w:r>
    </w:p>
  </w:endnote>
  <w:endnote w:type="continuationSeparator" w:id="0">
    <w:p w:rsidR="0054112E" w:rsidRDefault="0054112E" w:rsidP="005411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12E" w:rsidRDefault="0054112E">
    <w:pPr>
      <w:rPr>
        <w:sz w:val="24"/>
        <w:szCs w:val="24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12E" w:rsidRDefault="0054112E">
    <w:pPr>
      <w:rPr>
        <w:sz w:val="24"/>
        <w:szCs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12E" w:rsidRDefault="0054112E">
    <w:pPr>
      <w:rPr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112E" w:rsidRDefault="0054112E" w:rsidP="0054112E">
      <w:r>
        <w:separator/>
      </w:r>
    </w:p>
  </w:footnote>
  <w:footnote w:type="continuationSeparator" w:id="0">
    <w:p w:rsidR="0054112E" w:rsidRDefault="0054112E" w:rsidP="005411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12E" w:rsidRDefault="0054112E">
    <w:pPr>
      <w:rPr>
        <w:sz w:val="24"/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12E" w:rsidRDefault="0054112E">
    <w:pPr>
      <w:rPr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12E" w:rsidRDefault="0054112E">
    <w:pPr>
      <w:rPr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1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4112E"/>
    <w:rsid w:val="00541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header" w:unhideWhenUsed="0"/>
    <w:lsdException w:name="footer" w:unhideWhenUsed="0"/>
    <w:lsdException w:name="caption" w:semiHidden="0" w:unhideWhenUsed="0" w:qFormat="1"/>
    <w:lsdException w:name="footnote reference" w:unhideWhenUsed="0"/>
    <w:lsdException w:name="endnote reference" w:unhideWhenUsed="0"/>
    <w:lsdException w:name="endnote text" w:unhideWhenUsed="0"/>
    <w:lsdException w:name="Title" w:semiHidden="0" w:uiPriority="10" w:unhideWhenUsed="0" w:qFormat="1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uiPriority w:val="99"/>
    <w:qFormat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9"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1"/>
    <w:uiPriority w:val="99"/>
    <w:qFormat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2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1Char1">
    <w:name w:val="Heading 1 Char1"/>
    <w:basedOn w:val="DefaultParagraphFont"/>
    <w:link w:val="Heading1"/>
    <w:uiPriority w:val="99"/>
    <w:rPr>
      <w:b/>
      <w:bCs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2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2Char1">
    <w:name w:val="Heading 2 Char1"/>
    <w:basedOn w:val="DefaultParagraphFont"/>
    <w:link w:val="Heading2"/>
    <w:uiPriority w:val="99"/>
    <w:rPr>
      <w:b/>
      <w:bCs/>
      <w:i/>
      <w:iCs/>
      <w:sz w:val="28"/>
      <w:szCs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2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1">
    <w:name w:val="Heading 3 Char1"/>
    <w:basedOn w:val="DefaultParagraphFont"/>
    <w:link w:val="Heading3"/>
    <w:uiPriority w:val="99"/>
    <w:rPr>
      <w:b/>
      <w:bCs/>
      <w:sz w:val="26"/>
      <w:szCs w:val="26"/>
      <w:lang w:val="ru-RU"/>
    </w:rPr>
  </w:style>
  <w:style w:type="character" w:styleId="Hyperlink">
    <w:name w:val="Hyperlink"/>
    <w:basedOn w:val="DefaultParagraphFont"/>
    <w:uiPriority w:val="99"/>
    <w:rPr>
      <w:rFonts w:ascii="Arial" w:hAnsi="Arial" w:cs="Arial"/>
      <w:color w:val="0000FF"/>
      <w:u w:val="single"/>
      <w:lang w:val="ru-RU"/>
    </w:rPr>
  </w:style>
  <w:style w:type="paragraph" w:styleId="Header">
    <w:name w:val="header"/>
    <w:basedOn w:val="Normal"/>
    <w:link w:val="HeaderChar1"/>
    <w:uiPriority w:val="99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4112E"/>
    <w:rPr>
      <w:rFonts w:ascii="Arial" w:hAnsi="Arial" w:cs="Arial"/>
      <w:sz w:val="20"/>
      <w:szCs w:val="20"/>
    </w:rPr>
  </w:style>
  <w:style w:type="character" w:customStyle="1" w:styleId="HeaderChar1">
    <w:name w:val="Header Char1"/>
    <w:basedOn w:val="DefaultParagraphFont"/>
    <w:link w:val="Header"/>
    <w:uiPriority w:val="99"/>
    <w:rPr>
      <w:sz w:val="24"/>
      <w:szCs w:val="24"/>
      <w:lang w:val="ru-RU"/>
    </w:rPr>
  </w:style>
  <w:style w:type="paragraph" w:styleId="Footer">
    <w:name w:val="footer"/>
    <w:basedOn w:val="Normal"/>
    <w:link w:val="FooterChar1"/>
    <w:uiPriority w:val="9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4112E"/>
    <w:rPr>
      <w:rFonts w:ascii="Arial" w:hAnsi="Arial" w:cs="Arial"/>
      <w:sz w:val="20"/>
      <w:szCs w:val="20"/>
    </w:rPr>
  </w:style>
  <w:style w:type="character" w:customStyle="1" w:styleId="FooterChar1">
    <w:name w:val="Footer Char1"/>
    <w:basedOn w:val="DefaultParagraphFont"/>
    <w:link w:val="Footer"/>
    <w:uiPriority w:val="99"/>
    <w:rPr>
      <w:sz w:val="24"/>
      <w:szCs w:val="24"/>
      <w:lang w:val="ru-RU"/>
    </w:rPr>
  </w:style>
  <w:style w:type="character" w:styleId="FootnoteReference">
    <w:name w:val="footnote reference"/>
    <w:basedOn w:val="DefaultParagraphFont"/>
    <w:uiPriority w:val="99"/>
    <w:rPr>
      <w:rFonts w:ascii="Arial" w:hAnsi="Arial" w:cs="Arial"/>
      <w:vertAlign w:val="superscript"/>
      <w:lang w:val="ru-RU"/>
    </w:rPr>
  </w:style>
  <w:style w:type="character" w:styleId="EndnoteReference">
    <w:name w:val="endnote reference"/>
    <w:basedOn w:val="DefaultParagraphFont"/>
    <w:uiPriority w:val="99"/>
    <w:rPr>
      <w:rFonts w:ascii="Arial" w:hAnsi="Arial" w:cs="Arial"/>
      <w:vertAlign w:val="superscript"/>
      <w:lang w:val="ru-RU"/>
    </w:rPr>
  </w:style>
  <w:style w:type="paragraph" w:styleId="FootnoteText">
    <w:name w:val="footnote text"/>
    <w:basedOn w:val="Normal"/>
    <w:link w:val="FootnoteTextChar1"/>
    <w:uiPriority w:val="9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112E"/>
    <w:rPr>
      <w:rFonts w:ascii="Arial" w:hAnsi="Arial" w:cs="Arial"/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rPr>
      <w:sz w:val="24"/>
      <w:szCs w:val="24"/>
      <w:lang w:val="ru-RU"/>
    </w:rPr>
  </w:style>
  <w:style w:type="paragraph" w:styleId="EndnoteText">
    <w:name w:val="endnote text"/>
    <w:basedOn w:val="Normal"/>
    <w:link w:val="EndnoteTextChar1"/>
    <w:uiPriority w:val="9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12E"/>
    <w:rPr>
      <w:rFonts w:ascii="Arial" w:hAnsi="Arial" w:cs="Arial"/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rPr>
      <w:sz w:val="24"/>
      <w:szCs w:val="24"/>
      <w:lang w:val="ru-RU"/>
    </w:rPr>
  </w:style>
  <w:style w:type="paragraph" w:styleId="Caption">
    <w:name w:val="caption"/>
    <w:basedOn w:val="Normal"/>
    <w:next w:val="Normal"/>
    <w:uiPriority w:val="99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left="720"/>
    </w:pPr>
    <w:rPr>
      <w:sz w:val="24"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0</Pages>
  <Words>0</Words>
  <Characters>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0</cp:revision>
</cp:coreProperties>
</file>